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A9C2" w14:textId="6A1E97A3" w:rsidR="00440B62" w:rsidRDefault="00440B62">
      <w:pPr>
        <w:pStyle w:val="Title"/>
      </w:pPr>
      <w:r>
        <w:t>TRABALHO PRÁTICO FINAL</w:t>
      </w:r>
    </w:p>
    <w:p w14:paraId="12F0FD2E" w14:textId="77777777" w:rsidR="00440B62" w:rsidRDefault="00440B62">
      <w:pPr>
        <w:pStyle w:val="Title"/>
      </w:pPr>
    </w:p>
    <w:p w14:paraId="15A54B15" w14:textId="23BE5FAB" w:rsidR="00440B62" w:rsidRDefault="00440B62" w:rsidP="00440B62">
      <w:r>
        <w:t>Visão Computacional e IA Generativa</w:t>
      </w:r>
    </w:p>
    <w:p w14:paraId="29D770E6" w14:textId="30C592D7" w:rsidR="00440B62" w:rsidRDefault="00440B62" w:rsidP="00440B62">
      <w:r>
        <w:t>Professor João Macedo</w:t>
      </w:r>
    </w:p>
    <w:p w14:paraId="3CF23346" w14:textId="1F3597DF" w:rsidR="00440B62" w:rsidRDefault="00440B62" w:rsidP="00440B62">
      <w:r>
        <w:t>Aluno Gustavo Aranha Araújo Costa dos Reis</w:t>
      </w:r>
    </w:p>
    <w:p w14:paraId="778353F5" w14:textId="77777777" w:rsidR="00440B62" w:rsidRDefault="00440B62" w:rsidP="00440B62"/>
    <w:p w14:paraId="0709DE5C" w14:textId="24C404EE" w:rsidR="00855982" w:rsidRPr="00855982" w:rsidRDefault="0026176D" w:rsidP="00855982">
      <w:pPr>
        <w:pStyle w:val="Heading1"/>
      </w:pPr>
      <w:r>
        <w:t>Descrição do Problema</w:t>
      </w:r>
    </w:p>
    <w:p w14:paraId="7E1E8D61" w14:textId="5D8BB8CE" w:rsidR="0026176D" w:rsidRDefault="00232066" w:rsidP="00855982">
      <w:r w:rsidRPr="00232066">
        <w:t xml:space="preserve">O projeto consiste na </w:t>
      </w:r>
      <w:proofErr w:type="spellStart"/>
      <w:r w:rsidRPr="00232066">
        <w:t>detecção</w:t>
      </w:r>
      <w:proofErr w:type="spellEnd"/>
      <w:r w:rsidRPr="00232066">
        <w:t xml:space="preserve"> e classificação automática de armas de fogo em imagens digitais, </w:t>
      </w:r>
      <w:r>
        <w:t>separando</w:t>
      </w:r>
      <w:r w:rsidRPr="00232066">
        <w:t xml:space="preserve"> os objetos em classes de fuzis (armas longas) e pistolas (armas curtas)</w:t>
      </w:r>
      <w:r>
        <w:t>.</w:t>
      </w:r>
    </w:p>
    <w:p w14:paraId="2EE98CFE" w14:textId="3552B71D" w:rsidR="00E72921" w:rsidRDefault="0026176D" w:rsidP="00E72921">
      <w:pPr>
        <w:pStyle w:val="Heading1"/>
      </w:pPr>
      <w:proofErr w:type="spellStart"/>
      <w:r>
        <w:t>Dataset</w:t>
      </w:r>
      <w:proofErr w:type="spellEnd"/>
      <w:r>
        <w:t xml:space="preserve"> utilizado</w:t>
      </w:r>
    </w:p>
    <w:p w14:paraId="73382B8C" w14:textId="4C1DAFB0" w:rsidR="00E72921" w:rsidRDefault="00E72921" w:rsidP="00E72921">
      <w:r>
        <w:t xml:space="preserve">Será utilizado um </w:t>
      </w:r>
      <w:proofErr w:type="spellStart"/>
      <w:r>
        <w:t>dataset</w:t>
      </w:r>
      <w:proofErr w:type="spellEnd"/>
      <w:r>
        <w:t xml:space="preserve"> artesanal obtidos com várias imagens de domínio público com as seguintes quantidades:</w:t>
      </w:r>
    </w:p>
    <w:p w14:paraId="1EA7B005" w14:textId="77777777" w:rsidR="00E72921" w:rsidRDefault="00E72921" w:rsidP="00E72921">
      <w:pPr>
        <w:pStyle w:val="ListParagraph"/>
        <w:numPr>
          <w:ilvl w:val="0"/>
          <w:numId w:val="30"/>
        </w:numPr>
      </w:pPr>
      <w:r>
        <w:t>treino: 101 imagens</w:t>
      </w:r>
    </w:p>
    <w:p w14:paraId="2738B1DC" w14:textId="77777777" w:rsidR="00E72921" w:rsidRDefault="00E72921" w:rsidP="00E72921">
      <w:pPr>
        <w:pStyle w:val="ListParagraph"/>
        <w:numPr>
          <w:ilvl w:val="0"/>
          <w:numId w:val="30"/>
        </w:numPr>
      </w:pPr>
      <w:r>
        <w:t>teste: 14 imagens</w:t>
      </w:r>
    </w:p>
    <w:p w14:paraId="531F5671" w14:textId="77777777" w:rsidR="00E72921" w:rsidRDefault="00E72921" w:rsidP="00E72921">
      <w:pPr>
        <w:pStyle w:val="ListParagraph"/>
        <w:numPr>
          <w:ilvl w:val="0"/>
          <w:numId w:val="30"/>
        </w:numPr>
      </w:pPr>
      <w:r>
        <w:t>validação: 15 imagens</w:t>
      </w:r>
    </w:p>
    <w:p w14:paraId="2FECD348" w14:textId="7444175F" w:rsidR="00E72921" w:rsidRDefault="00E72921" w:rsidP="00E72921">
      <w:pPr>
        <w:pStyle w:val="ListParagraph"/>
        <w:numPr>
          <w:ilvl w:val="0"/>
          <w:numId w:val="30"/>
        </w:numPr>
      </w:pPr>
      <w:r>
        <w:t>negativa: 110 imagens</w:t>
      </w:r>
    </w:p>
    <w:p w14:paraId="2484F29F" w14:textId="2513509B" w:rsidR="00E72921" w:rsidRPr="00E72921" w:rsidRDefault="00E72921" w:rsidP="00E72921">
      <w:r>
        <w:t xml:space="preserve">A rotulação será realizada com o </w:t>
      </w:r>
      <w:r w:rsidRPr="00E72921">
        <w:rPr>
          <w:i/>
          <w:iCs/>
        </w:rPr>
        <w:t xml:space="preserve">software </w:t>
      </w:r>
      <w:proofErr w:type="spellStart"/>
      <w:r w:rsidRPr="00E72921">
        <w:rPr>
          <w:i/>
          <w:iCs/>
        </w:rPr>
        <w:t>YoloLabel</w:t>
      </w:r>
      <w:proofErr w:type="spellEnd"/>
      <w:r>
        <w:t xml:space="preserve"> </w:t>
      </w:r>
      <w:r w:rsidR="00440B62">
        <w:t>de forma manual e orgânica, individualmente, imagem a imagem.</w:t>
      </w:r>
    </w:p>
    <w:p w14:paraId="025A2344" w14:textId="3B61B856" w:rsidR="0026176D" w:rsidRDefault="0026176D" w:rsidP="0026176D">
      <w:pPr>
        <w:pStyle w:val="Heading2"/>
      </w:pPr>
      <w:r>
        <w:t>Descrição do Rótulos (</w:t>
      </w:r>
      <w:proofErr w:type="spellStart"/>
      <w:r>
        <w:t>labels</w:t>
      </w:r>
      <w:proofErr w:type="spellEnd"/>
      <w:r>
        <w:t>)</w:t>
      </w:r>
    </w:p>
    <w:p w14:paraId="0F0EA8DE" w14:textId="67C994E3" w:rsidR="0026176D" w:rsidRPr="00E72921" w:rsidRDefault="00E72921" w:rsidP="0026176D">
      <w:r>
        <w:t xml:space="preserve">Para a atividade em questão temos 2 (dois) rótulos definidos: fuzil e pistola. O rótulo </w:t>
      </w:r>
      <w:r w:rsidRPr="00E72921">
        <w:rPr>
          <w:i/>
          <w:iCs/>
        </w:rPr>
        <w:t>fuzil</w:t>
      </w:r>
      <w:r>
        <w:t xml:space="preserve"> fará referência a qualquer tipo de arma longa, tal como os próprios fuzis, carabinas, espingardas, etc. Já o rótulo </w:t>
      </w:r>
      <w:r>
        <w:rPr>
          <w:i/>
          <w:iCs/>
        </w:rPr>
        <w:t>pistola</w:t>
      </w:r>
      <w:r>
        <w:t xml:space="preserve"> fará alusão às próprias pistolas, assim como os revolveres.</w:t>
      </w:r>
    </w:p>
    <w:p w14:paraId="5A6AFCEE" w14:textId="710809B2" w:rsidR="00232066" w:rsidRDefault="0026176D" w:rsidP="00440B62">
      <w:pPr>
        <w:pStyle w:val="Heading2"/>
      </w:pPr>
      <w:r>
        <w:t>Quantidade de Amostras por Classe</w:t>
      </w:r>
    </w:p>
    <w:p w14:paraId="3F2AF962" w14:textId="0A30969A" w:rsidR="00440B62" w:rsidRPr="00440B62" w:rsidRDefault="00440B62" w:rsidP="00440B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232066" w14:paraId="67598638" w14:textId="77777777" w:rsidTr="00232066">
        <w:tc>
          <w:tcPr>
            <w:tcW w:w="2254" w:type="dxa"/>
          </w:tcPr>
          <w:p w14:paraId="357E3131" w14:textId="06EC33EB" w:rsidR="00232066" w:rsidRPr="00E72921" w:rsidRDefault="00232066" w:rsidP="00232066">
            <w:pPr>
              <w:rPr>
                <w:b/>
                <w:bCs/>
              </w:rPr>
            </w:pPr>
            <w:r w:rsidRPr="00E72921">
              <w:rPr>
                <w:b/>
                <w:bCs/>
              </w:rPr>
              <w:t>Classe</w:t>
            </w:r>
          </w:p>
        </w:tc>
        <w:tc>
          <w:tcPr>
            <w:tcW w:w="2254" w:type="dxa"/>
          </w:tcPr>
          <w:p w14:paraId="4531FF2A" w14:textId="7EF81784" w:rsidR="00232066" w:rsidRPr="00E72921" w:rsidRDefault="00232066" w:rsidP="00232066">
            <w:pPr>
              <w:rPr>
                <w:b/>
                <w:bCs/>
              </w:rPr>
            </w:pPr>
            <w:r w:rsidRPr="00E72921">
              <w:rPr>
                <w:b/>
                <w:bCs/>
              </w:rPr>
              <w:t>Treino</w:t>
            </w:r>
          </w:p>
        </w:tc>
        <w:tc>
          <w:tcPr>
            <w:tcW w:w="2254" w:type="dxa"/>
          </w:tcPr>
          <w:p w14:paraId="2A16CA59" w14:textId="650D6C80" w:rsidR="00232066" w:rsidRPr="00E72921" w:rsidRDefault="00232066" w:rsidP="00232066">
            <w:pPr>
              <w:rPr>
                <w:b/>
                <w:bCs/>
              </w:rPr>
            </w:pPr>
            <w:r w:rsidRPr="00E72921">
              <w:rPr>
                <w:b/>
                <w:bCs/>
              </w:rPr>
              <w:t>Validação</w:t>
            </w:r>
          </w:p>
        </w:tc>
        <w:tc>
          <w:tcPr>
            <w:tcW w:w="2255" w:type="dxa"/>
          </w:tcPr>
          <w:p w14:paraId="475D74E0" w14:textId="4B223763" w:rsidR="00232066" w:rsidRPr="00E72921" w:rsidRDefault="00232066" w:rsidP="00232066">
            <w:pPr>
              <w:rPr>
                <w:b/>
                <w:bCs/>
              </w:rPr>
            </w:pPr>
            <w:r w:rsidRPr="00E72921">
              <w:rPr>
                <w:b/>
                <w:bCs/>
              </w:rPr>
              <w:t>Teste</w:t>
            </w:r>
          </w:p>
        </w:tc>
      </w:tr>
      <w:tr w:rsidR="00232066" w14:paraId="1D2AFC0B" w14:textId="77777777" w:rsidTr="00232066">
        <w:tc>
          <w:tcPr>
            <w:tcW w:w="2254" w:type="dxa"/>
          </w:tcPr>
          <w:p w14:paraId="707F122B" w14:textId="43D1D1F9" w:rsidR="00232066" w:rsidRDefault="00232066" w:rsidP="00232066">
            <w:r>
              <w:t>Fuzil</w:t>
            </w:r>
          </w:p>
        </w:tc>
        <w:tc>
          <w:tcPr>
            <w:tcW w:w="2254" w:type="dxa"/>
          </w:tcPr>
          <w:p w14:paraId="55E8F72D" w14:textId="1CE34054" w:rsidR="00232066" w:rsidRDefault="00E72921" w:rsidP="00232066">
            <w:r>
              <w:t>51</w:t>
            </w:r>
          </w:p>
        </w:tc>
        <w:tc>
          <w:tcPr>
            <w:tcW w:w="2254" w:type="dxa"/>
          </w:tcPr>
          <w:p w14:paraId="655F676A" w14:textId="0A037505" w:rsidR="00232066" w:rsidRDefault="00232066" w:rsidP="00232066">
            <w:r>
              <w:t>6</w:t>
            </w:r>
          </w:p>
        </w:tc>
        <w:tc>
          <w:tcPr>
            <w:tcW w:w="2255" w:type="dxa"/>
          </w:tcPr>
          <w:p w14:paraId="180F4732" w14:textId="41ACE5C2" w:rsidR="00232066" w:rsidRDefault="00232066" w:rsidP="00232066">
            <w:r>
              <w:t>7</w:t>
            </w:r>
          </w:p>
        </w:tc>
      </w:tr>
      <w:tr w:rsidR="00232066" w14:paraId="07F63196" w14:textId="77777777" w:rsidTr="00232066">
        <w:tc>
          <w:tcPr>
            <w:tcW w:w="2254" w:type="dxa"/>
          </w:tcPr>
          <w:p w14:paraId="1513F24A" w14:textId="19146794" w:rsidR="00232066" w:rsidRDefault="00232066" w:rsidP="00232066">
            <w:r>
              <w:t>Pistola</w:t>
            </w:r>
          </w:p>
        </w:tc>
        <w:tc>
          <w:tcPr>
            <w:tcW w:w="2254" w:type="dxa"/>
          </w:tcPr>
          <w:p w14:paraId="3942AE84" w14:textId="5BF9CE83" w:rsidR="00232066" w:rsidRDefault="00E72921" w:rsidP="00232066">
            <w:r>
              <w:t>50</w:t>
            </w:r>
          </w:p>
        </w:tc>
        <w:tc>
          <w:tcPr>
            <w:tcW w:w="2254" w:type="dxa"/>
          </w:tcPr>
          <w:p w14:paraId="4E2DC92E" w14:textId="62985BB7" w:rsidR="00232066" w:rsidRDefault="00232066" w:rsidP="00232066">
            <w:r>
              <w:t>9</w:t>
            </w:r>
          </w:p>
        </w:tc>
        <w:tc>
          <w:tcPr>
            <w:tcW w:w="2255" w:type="dxa"/>
          </w:tcPr>
          <w:p w14:paraId="4D8BD1A3" w14:textId="20F70C02" w:rsidR="00232066" w:rsidRDefault="00232066" w:rsidP="00232066">
            <w:r>
              <w:t>8</w:t>
            </w:r>
          </w:p>
        </w:tc>
      </w:tr>
    </w:tbl>
    <w:p w14:paraId="4D6B519C" w14:textId="3C0D93DC" w:rsidR="00440B62" w:rsidRDefault="00440B62" w:rsidP="00440B62"/>
    <w:p w14:paraId="224EF3A4" w14:textId="77777777" w:rsidR="00440B62" w:rsidRDefault="00440B62" w:rsidP="00440B62"/>
    <w:p w14:paraId="13F98995" w14:textId="067B90B6" w:rsidR="0026176D" w:rsidRDefault="0026176D" w:rsidP="0026176D">
      <w:pPr>
        <w:pStyle w:val="Heading2"/>
      </w:pPr>
      <w:r>
        <w:lastRenderedPageBreak/>
        <w:t xml:space="preserve">Análise Crítica do </w:t>
      </w:r>
      <w:proofErr w:type="spellStart"/>
      <w:r>
        <w:t>Dataset</w:t>
      </w:r>
      <w:proofErr w:type="spellEnd"/>
    </w:p>
    <w:p w14:paraId="20C28C5C" w14:textId="4D9C3F1B" w:rsidR="00440B62" w:rsidRDefault="00440B62" w:rsidP="00440B62">
      <w:pPr>
        <w:pStyle w:val="Heading3"/>
      </w:pPr>
      <w:r w:rsidRPr="00440B62">
        <w:t xml:space="preserve">Quais são os pontos fracos do </w:t>
      </w:r>
      <w:proofErr w:type="spellStart"/>
      <w:r w:rsidRPr="00440B62">
        <w:t>dataset</w:t>
      </w:r>
      <w:proofErr w:type="spellEnd"/>
      <w:r w:rsidRPr="00440B62">
        <w:t xml:space="preserve"> usado?</w:t>
      </w:r>
    </w:p>
    <w:p w14:paraId="2ED1DF9C" w14:textId="726588B9" w:rsidR="00440B62" w:rsidRPr="00E4181A" w:rsidRDefault="00E4181A" w:rsidP="00440B62">
      <w:r>
        <w:t xml:space="preserve">A principal fraqueza é </w:t>
      </w:r>
      <w:r w:rsidR="007A4EEF">
        <w:t>o tamanho</w:t>
      </w:r>
      <w:r>
        <w:t xml:space="preserve"> reduzido do </w:t>
      </w:r>
      <w:proofErr w:type="spellStart"/>
      <w:r>
        <w:t>dataset</w:t>
      </w:r>
      <w:proofErr w:type="spellEnd"/>
      <w:r w:rsidR="007A4EEF">
        <w:t xml:space="preserve"> que reduz a capacidade de aprendizado e confiabilidade.</w:t>
      </w:r>
    </w:p>
    <w:p w14:paraId="05F35ACE" w14:textId="301FE51F" w:rsidR="00440B62" w:rsidRDefault="00440B62" w:rsidP="00440B62">
      <w:pPr>
        <w:pStyle w:val="Heading3"/>
      </w:pPr>
      <w:r w:rsidRPr="00440B62">
        <w:t>Qual seria a quantidade ideal de amostras por classe para que o modelo generalizasse bem?</w:t>
      </w:r>
    </w:p>
    <w:p w14:paraId="00AF0BCC" w14:textId="77FEFEC7" w:rsidR="00440B62" w:rsidRDefault="00440B62" w:rsidP="00440B62">
      <w:r>
        <w:t>Teste</w:t>
      </w:r>
    </w:p>
    <w:p w14:paraId="6EB0C62B" w14:textId="0436024D" w:rsidR="00440B62" w:rsidRDefault="00440B62" w:rsidP="00440B62">
      <w:pPr>
        <w:pStyle w:val="Heading3"/>
      </w:pPr>
      <w:r w:rsidRPr="00440B62">
        <w:t xml:space="preserve">Existem possíveis </w:t>
      </w:r>
      <w:proofErr w:type="spellStart"/>
      <w:r w:rsidRPr="00440B62">
        <w:t>viéses</w:t>
      </w:r>
      <w:proofErr w:type="spellEnd"/>
      <w:r>
        <w:t>?</w:t>
      </w:r>
    </w:p>
    <w:p w14:paraId="57DB0637" w14:textId="6074DC19" w:rsidR="007A4EEF" w:rsidRPr="007A4EEF" w:rsidRDefault="007A4EEF" w:rsidP="007A4EEF">
      <w:r>
        <w:t>Sim, podendo se elencar:</w:t>
      </w:r>
    </w:p>
    <w:p w14:paraId="39AD7380" w14:textId="15BEBF77" w:rsidR="00440B62" w:rsidRDefault="007A4EEF" w:rsidP="007A4EEF">
      <w:pPr>
        <w:pStyle w:val="ListParagraph"/>
        <w:numPr>
          <w:ilvl w:val="0"/>
          <w:numId w:val="32"/>
        </w:numPr>
      </w:pPr>
      <w:r>
        <w:t>Pouca diversidade de ângulos, cores e luz de fundo;</w:t>
      </w:r>
    </w:p>
    <w:p w14:paraId="630B5DE0" w14:textId="13773BBE" w:rsidR="007A4EEF" w:rsidRDefault="007A4EEF" w:rsidP="007A4EEF">
      <w:pPr>
        <w:pStyle w:val="ListParagraph"/>
        <w:numPr>
          <w:ilvl w:val="0"/>
          <w:numId w:val="32"/>
        </w:numPr>
      </w:pPr>
      <w:r>
        <w:t>Pouca diversidade de características das armas: existem diversos tipos de armas curtas e longas que não foram apresentadas no treino.</w:t>
      </w:r>
    </w:p>
    <w:p w14:paraId="569385C7" w14:textId="1127EAF7" w:rsidR="00440B62" w:rsidRDefault="00440B62" w:rsidP="00440B62">
      <w:pPr>
        <w:pStyle w:val="Heading3"/>
      </w:pPr>
      <w:r w:rsidRPr="00440B62">
        <w:t>Que melhorias seriam feitas num projeto de longo prazo com mais tempo e recursos?</w:t>
      </w:r>
    </w:p>
    <w:p w14:paraId="4F98B205" w14:textId="7240C476" w:rsidR="007A4EEF" w:rsidRDefault="007A4EEF" w:rsidP="007A4EEF">
      <w:pPr>
        <w:pStyle w:val="ListParagraph"/>
        <w:numPr>
          <w:ilvl w:val="0"/>
          <w:numId w:val="31"/>
        </w:numPr>
      </w:pPr>
      <w:r>
        <w:t>Aumento significativa da quantidade de imagens para treino;</w:t>
      </w:r>
    </w:p>
    <w:p w14:paraId="577FBCA7" w14:textId="40E840D5" w:rsidR="007A4EEF" w:rsidRDefault="007A4EEF" w:rsidP="007A4EEF">
      <w:pPr>
        <w:pStyle w:val="ListParagraph"/>
        <w:numPr>
          <w:ilvl w:val="0"/>
          <w:numId w:val="31"/>
        </w:numPr>
      </w:pPr>
      <w:r>
        <w:t xml:space="preserve">Utilização adicional de </w:t>
      </w:r>
      <w:proofErr w:type="spellStart"/>
      <w:r>
        <w:t>datasets</w:t>
      </w:r>
      <w:proofErr w:type="spellEnd"/>
      <w:r>
        <w:t xml:space="preserve"> públicos;</w:t>
      </w:r>
    </w:p>
    <w:p w14:paraId="4A70C6B3" w14:textId="700DB29F" w:rsidR="007A4EEF" w:rsidRDefault="007A4EEF" w:rsidP="007A4EEF">
      <w:pPr>
        <w:pStyle w:val="ListParagraph"/>
        <w:numPr>
          <w:ilvl w:val="0"/>
          <w:numId w:val="31"/>
        </w:numPr>
      </w:pPr>
      <w:r>
        <w:t>Variar as imagens já existentes aplicando rotações e variações de cores e brilho;</w:t>
      </w:r>
    </w:p>
    <w:p w14:paraId="542BFD2F" w14:textId="4E90F613" w:rsidR="007A4EEF" w:rsidRPr="00440B62" w:rsidRDefault="007A4EEF" w:rsidP="007A4EEF">
      <w:pPr>
        <w:pStyle w:val="ListParagraph"/>
        <w:numPr>
          <w:ilvl w:val="0"/>
          <w:numId w:val="31"/>
        </w:numPr>
      </w:pPr>
      <w:r>
        <w:t xml:space="preserve">Adicionar imagens que confundem o modelo (p.e. furadeira, guarda-chuva, carteiras na mão, </w:t>
      </w:r>
      <w:proofErr w:type="spellStart"/>
      <w:r>
        <w:t>etc</w:t>
      </w:r>
      <w:proofErr w:type="spellEnd"/>
      <w:r>
        <w:t xml:space="preserve">) para redução de falsos positivos. </w:t>
      </w:r>
    </w:p>
    <w:p w14:paraId="65970D08" w14:textId="560FC18A" w:rsidR="0026176D" w:rsidRPr="0026176D" w:rsidRDefault="0026176D" w:rsidP="0026176D">
      <w:pPr>
        <w:pStyle w:val="Heading1"/>
      </w:pPr>
      <w:r>
        <w:t>Resultados Experimentais</w:t>
      </w:r>
    </w:p>
    <w:p w14:paraId="3E73A76F" w14:textId="27C0745E" w:rsidR="0026176D" w:rsidRDefault="009A1F69" w:rsidP="0026176D">
      <w:r>
        <w:t>Métricas gerais: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9A1F69" w14:paraId="45F4641E" w14:textId="77777777" w:rsidTr="009A1F69">
        <w:tc>
          <w:tcPr>
            <w:tcW w:w="4508" w:type="dxa"/>
          </w:tcPr>
          <w:p w14:paraId="5C293B05" w14:textId="49F74B65" w:rsidR="009A1F69" w:rsidRDefault="009A1F69" w:rsidP="0026176D">
            <w:hyperlink r:id="rId10" w:history="1">
              <w:r w:rsidRPr="009A1F69">
                <w:t>mAP@0.50</w:t>
              </w:r>
            </w:hyperlink>
          </w:p>
        </w:tc>
        <w:tc>
          <w:tcPr>
            <w:tcW w:w="4509" w:type="dxa"/>
          </w:tcPr>
          <w:p w14:paraId="34CA0A28" w14:textId="230FA5C0" w:rsidR="009A1F69" w:rsidRDefault="009A1F69" w:rsidP="0026176D">
            <w:r w:rsidRPr="009A1F69">
              <w:t>0.573</w:t>
            </w:r>
          </w:p>
        </w:tc>
      </w:tr>
      <w:tr w:rsidR="009A1F69" w14:paraId="3051CB3C" w14:textId="77777777" w:rsidTr="009A1F69">
        <w:tc>
          <w:tcPr>
            <w:tcW w:w="4508" w:type="dxa"/>
          </w:tcPr>
          <w:p w14:paraId="4BB1A698" w14:textId="43AFA06C" w:rsidR="009A1F69" w:rsidRDefault="009A1F69" w:rsidP="0026176D">
            <w:hyperlink r:id="rId11" w:history="1">
              <w:r w:rsidRPr="009A1F69">
                <w:t>mAP@0.50:0.95</w:t>
              </w:r>
            </w:hyperlink>
          </w:p>
        </w:tc>
        <w:tc>
          <w:tcPr>
            <w:tcW w:w="4509" w:type="dxa"/>
          </w:tcPr>
          <w:p w14:paraId="7950EAEF" w14:textId="1F81C29B" w:rsidR="009A1F69" w:rsidRDefault="009A1F69" w:rsidP="0026176D">
            <w:r w:rsidRPr="009A1F69">
              <w:t>0.277</w:t>
            </w:r>
          </w:p>
        </w:tc>
      </w:tr>
      <w:tr w:rsidR="009A1F69" w14:paraId="0EAEA78B" w14:textId="77777777" w:rsidTr="009A1F69">
        <w:tc>
          <w:tcPr>
            <w:tcW w:w="4508" w:type="dxa"/>
          </w:tcPr>
          <w:p w14:paraId="4CEE92BD" w14:textId="72551F9E" w:rsidR="009A1F69" w:rsidRDefault="009A1F69" w:rsidP="0026176D">
            <w:r>
              <w:t>Precisão média</w:t>
            </w:r>
          </w:p>
        </w:tc>
        <w:tc>
          <w:tcPr>
            <w:tcW w:w="4509" w:type="dxa"/>
          </w:tcPr>
          <w:p w14:paraId="7780439C" w14:textId="73085E51" w:rsidR="009A1F69" w:rsidRDefault="009A1F69" w:rsidP="0026176D">
            <w:r w:rsidRPr="009A1F69">
              <w:t>0.565</w:t>
            </w:r>
          </w:p>
        </w:tc>
      </w:tr>
      <w:tr w:rsidR="009A1F69" w14:paraId="4C27F0AA" w14:textId="77777777" w:rsidTr="009A1F69">
        <w:tc>
          <w:tcPr>
            <w:tcW w:w="4508" w:type="dxa"/>
          </w:tcPr>
          <w:p w14:paraId="5D5E3A50" w14:textId="3518DD36" w:rsidR="009A1F69" w:rsidRDefault="009A1F69" w:rsidP="0026176D">
            <w:proofErr w:type="spellStart"/>
            <w:r>
              <w:t>Recall</w:t>
            </w:r>
            <w:proofErr w:type="spellEnd"/>
            <w:r>
              <w:t xml:space="preserve"> médio</w:t>
            </w:r>
          </w:p>
        </w:tc>
        <w:tc>
          <w:tcPr>
            <w:tcW w:w="4509" w:type="dxa"/>
          </w:tcPr>
          <w:p w14:paraId="02EFFF76" w14:textId="32F73393" w:rsidR="009A1F69" w:rsidRDefault="009A1F69" w:rsidP="0026176D">
            <w:r w:rsidRPr="009A1F69">
              <w:t>0.587</w:t>
            </w:r>
          </w:p>
        </w:tc>
      </w:tr>
    </w:tbl>
    <w:p w14:paraId="3947D607" w14:textId="77777777" w:rsidR="009A1F69" w:rsidRDefault="009A1F69" w:rsidP="0026176D"/>
    <w:p w14:paraId="2B18BC21" w14:textId="39B8623E" w:rsidR="009A1F69" w:rsidRDefault="009A1F69" w:rsidP="0026176D">
      <w:r>
        <w:t>Métricas por rótulo: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  <w:gridCol w:w="1804"/>
      </w:tblGrid>
      <w:tr w:rsidR="009A1F69" w14:paraId="76830BE7" w14:textId="77777777" w:rsidTr="009A1F69">
        <w:tc>
          <w:tcPr>
            <w:tcW w:w="1803" w:type="dxa"/>
          </w:tcPr>
          <w:p w14:paraId="1FD578BA" w14:textId="69AE6C48" w:rsidR="009A1F69" w:rsidRDefault="009A1F69" w:rsidP="0026176D">
            <w:r>
              <w:t>Classe</w:t>
            </w:r>
          </w:p>
        </w:tc>
        <w:tc>
          <w:tcPr>
            <w:tcW w:w="1803" w:type="dxa"/>
          </w:tcPr>
          <w:p w14:paraId="5B85451F" w14:textId="4BACB1EB" w:rsidR="009A1F69" w:rsidRDefault="009A1F69" w:rsidP="0026176D">
            <w:r>
              <w:t>mAP@0.5</w:t>
            </w:r>
          </w:p>
        </w:tc>
        <w:tc>
          <w:tcPr>
            <w:tcW w:w="1803" w:type="dxa"/>
          </w:tcPr>
          <w:p w14:paraId="22B99007" w14:textId="22B0E844" w:rsidR="009A1F69" w:rsidRDefault="009A1F69" w:rsidP="0026176D">
            <w:r>
              <w:t>mAP@0.5:0.05</w:t>
            </w:r>
          </w:p>
        </w:tc>
        <w:tc>
          <w:tcPr>
            <w:tcW w:w="1804" w:type="dxa"/>
          </w:tcPr>
          <w:p w14:paraId="43D7273F" w14:textId="7F2EA775" w:rsidR="009A1F69" w:rsidRDefault="009A1F69" w:rsidP="0026176D">
            <w:r>
              <w:t>Precisão</w:t>
            </w:r>
          </w:p>
        </w:tc>
        <w:tc>
          <w:tcPr>
            <w:tcW w:w="1804" w:type="dxa"/>
          </w:tcPr>
          <w:p w14:paraId="30097966" w14:textId="791B4B41" w:rsidR="009A1F69" w:rsidRDefault="009A1F69" w:rsidP="0026176D">
            <w:proofErr w:type="spellStart"/>
            <w:r>
              <w:t>Recall</w:t>
            </w:r>
            <w:proofErr w:type="spellEnd"/>
          </w:p>
        </w:tc>
      </w:tr>
      <w:tr w:rsidR="009A1F69" w14:paraId="484FE381" w14:textId="77777777" w:rsidTr="009A1F69">
        <w:tc>
          <w:tcPr>
            <w:tcW w:w="1803" w:type="dxa"/>
          </w:tcPr>
          <w:p w14:paraId="1C6C928F" w14:textId="2A7916B2" w:rsidR="009A1F69" w:rsidRDefault="009A1F69" w:rsidP="0026176D">
            <w:r>
              <w:t>Fuzil</w:t>
            </w:r>
          </w:p>
        </w:tc>
        <w:tc>
          <w:tcPr>
            <w:tcW w:w="1803" w:type="dxa"/>
          </w:tcPr>
          <w:p w14:paraId="0C3F3252" w14:textId="65125120" w:rsidR="009A1F69" w:rsidRDefault="009A1F69" w:rsidP="0026176D">
            <w:r w:rsidRPr="009A1F69">
              <w:t>0.7909</w:t>
            </w:r>
          </w:p>
        </w:tc>
        <w:tc>
          <w:tcPr>
            <w:tcW w:w="1803" w:type="dxa"/>
          </w:tcPr>
          <w:p w14:paraId="6F7A3A5E" w14:textId="03B521D2" w:rsidR="009A1F69" w:rsidRDefault="00CD7907" w:rsidP="0026176D">
            <w:r w:rsidRPr="00CD7907">
              <w:t>0.3748</w:t>
            </w:r>
          </w:p>
        </w:tc>
        <w:tc>
          <w:tcPr>
            <w:tcW w:w="1804" w:type="dxa"/>
          </w:tcPr>
          <w:p w14:paraId="3F1E2C66" w14:textId="2ABA14D7" w:rsidR="009A1F69" w:rsidRDefault="00CD7907" w:rsidP="0026176D">
            <w:r w:rsidRPr="00CD7907">
              <w:t>0.5608</w:t>
            </w:r>
          </w:p>
        </w:tc>
        <w:tc>
          <w:tcPr>
            <w:tcW w:w="1804" w:type="dxa"/>
          </w:tcPr>
          <w:p w14:paraId="039A0F76" w14:textId="13D16C71" w:rsidR="009A1F69" w:rsidRDefault="00CD7907" w:rsidP="0026176D">
            <w:r w:rsidRPr="00CD7907">
              <w:t>0.7778</w:t>
            </w:r>
          </w:p>
        </w:tc>
      </w:tr>
      <w:tr w:rsidR="009A1F69" w14:paraId="6E003B07" w14:textId="77777777" w:rsidTr="009A1F69">
        <w:tc>
          <w:tcPr>
            <w:tcW w:w="1803" w:type="dxa"/>
          </w:tcPr>
          <w:p w14:paraId="3BD7AA33" w14:textId="5F742F1E" w:rsidR="009A1F69" w:rsidRDefault="009A1F69" w:rsidP="0026176D">
            <w:r>
              <w:t>Pistola</w:t>
            </w:r>
          </w:p>
        </w:tc>
        <w:tc>
          <w:tcPr>
            <w:tcW w:w="1803" w:type="dxa"/>
          </w:tcPr>
          <w:p w14:paraId="5BA9344D" w14:textId="472769E0" w:rsidR="009A1F69" w:rsidRDefault="009A1F69" w:rsidP="0026176D">
            <w:r w:rsidRPr="009A1F69">
              <w:t>0.3547</w:t>
            </w:r>
          </w:p>
        </w:tc>
        <w:tc>
          <w:tcPr>
            <w:tcW w:w="1803" w:type="dxa"/>
          </w:tcPr>
          <w:p w14:paraId="05485CA5" w14:textId="086D44C6" w:rsidR="009A1F69" w:rsidRDefault="00CD7907" w:rsidP="0026176D">
            <w:r w:rsidRPr="00CD7907">
              <w:t>0.1783</w:t>
            </w:r>
          </w:p>
        </w:tc>
        <w:tc>
          <w:tcPr>
            <w:tcW w:w="1804" w:type="dxa"/>
          </w:tcPr>
          <w:p w14:paraId="4416E448" w14:textId="32F1BFE5" w:rsidR="009A1F69" w:rsidRDefault="00CD7907" w:rsidP="0026176D">
            <w:r w:rsidRPr="00CD7907">
              <w:t>0.5686</w:t>
            </w:r>
          </w:p>
        </w:tc>
        <w:tc>
          <w:tcPr>
            <w:tcW w:w="1804" w:type="dxa"/>
          </w:tcPr>
          <w:p w14:paraId="3D407CCB" w14:textId="0E4CA891" w:rsidR="009A1F69" w:rsidRDefault="00CD7907" w:rsidP="0026176D">
            <w:r w:rsidRPr="00CD7907">
              <w:t>0.3960</w:t>
            </w:r>
          </w:p>
        </w:tc>
      </w:tr>
    </w:tbl>
    <w:p w14:paraId="320F5E89" w14:textId="77777777" w:rsidR="009A1F69" w:rsidRDefault="009A1F69" w:rsidP="0026176D"/>
    <w:p w14:paraId="18123751" w14:textId="77777777" w:rsidR="00CD7907" w:rsidRDefault="00CD7907" w:rsidP="0026176D"/>
    <w:p w14:paraId="04EB6C24" w14:textId="77777777" w:rsidR="00CD7907" w:rsidRDefault="00CD7907" w:rsidP="0026176D"/>
    <w:p w14:paraId="607DE5D2" w14:textId="77777777" w:rsidR="00CD7907" w:rsidRDefault="00CD7907" w:rsidP="0026176D"/>
    <w:p w14:paraId="200A6619" w14:textId="77777777" w:rsidR="00CD7907" w:rsidRDefault="00CD7907" w:rsidP="0026176D"/>
    <w:p w14:paraId="55B8637C" w14:textId="77777777" w:rsidR="00CD7907" w:rsidRDefault="00CD7907" w:rsidP="0026176D"/>
    <w:p w14:paraId="6C0124AD" w14:textId="77777777" w:rsidR="00CD7907" w:rsidRDefault="00CD7907" w:rsidP="0026176D"/>
    <w:p w14:paraId="3F8C84E3" w14:textId="77777777" w:rsidR="00CD7907" w:rsidRDefault="00CD7907" w:rsidP="0026176D"/>
    <w:p w14:paraId="44A1B192" w14:textId="77777777" w:rsidR="00C33CF2" w:rsidRDefault="00CD7907" w:rsidP="00C33CF2">
      <w:pPr>
        <w:keepNext/>
      </w:pPr>
      <w:r w:rsidRPr="00CD7907">
        <w:rPr>
          <w:noProof/>
        </w:rPr>
        <w:lastRenderedPageBreak/>
        <w:drawing>
          <wp:inline distT="0" distB="0" distL="0" distR="0" wp14:anchorId="68841EC3" wp14:editId="4384B7D3">
            <wp:extent cx="5732145" cy="4298950"/>
            <wp:effectExtent l="0" t="0" r="1905" b="6350"/>
            <wp:docPr id="16232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3949" w14:textId="6498D6C8" w:rsidR="00CD7907" w:rsidRDefault="00C33CF2" w:rsidP="00C33CF2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F63FD">
        <w:rPr>
          <w:noProof/>
        </w:rPr>
        <w:t>1</w:t>
      </w:r>
      <w:r>
        <w:fldChar w:fldCharType="end"/>
      </w:r>
      <w:r>
        <w:t xml:space="preserve"> – Matriz de confusão normalizada</w:t>
      </w:r>
    </w:p>
    <w:p w14:paraId="0E370A63" w14:textId="77777777" w:rsidR="00CD7907" w:rsidRDefault="00CD7907" w:rsidP="0026176D"/>
    <w:p w14:paraId="66890BA8" w14:textId="77777777" w:rsidR="00C33CF2" w:rsidRDefault="00C33CF2" w:rsidP="0026176D"/>
    <w:p w14:paraId="0B8EB5B9" w14:textId="77777777" w:rsidR="00C33CF2" w:rsidRDefault="00CD7907" w:rsidP="00C33CF2">
      <w:pPr>
        <w:keepNext/>
      </w:pPr>
      <w:r w:rsidRPr="00CD7907">
        <w:rPr>
          <w:noProof/>
        </w:rPr>
        <w:drawing>
          <wp:inline distT="0" distB="0" distL="0" distR="0" wp14:anchorId="73DEBE76" wp14:editId="0C3E0CFB">
            <wp:extent cx="5732145" cy="2866390"/>
            <wp:effectExtent l="0" t="0" r="1905" b="0"/>
            <wp:docPr id="96899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5538" w14:textId="17BD03C3" w:rsidR="00CD7907" w:rsidRDefault="00C33CF2" w:rsidP="00C33CF2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F63FD">
        <w:rPr>
          <w:noProof/>
        </w:rPr>
        <w:t>2</w:t>
      </w:r>
      <w:r>
        <w:fldChar w:fldCharType="end"/>
      </w:r>
      <w:r>
        <w:t xml:space="preserve"> – Curvas de treinamento</w:t>
      </w:r>
    </w:p>
    <w:p w14:paraId="151EE541" w14:textId="4E095585" w:rsidR="00C33CF2" w:rsidRDefault="00C33CF2" w:rsidP="00CF63FD">
      <w:pPr>
        <w:keepNext/>
        <w:jc w:val="center"/>
      </w:pPr>
      <w:r w:rsidRPr="00C33CF2">
        <w:rPr>
          <w:noProof/>
        </w:rPr>
        <w:lastRenderedPageBreak/>
        <w:drawing>
          <wp:inline distT="0" distB="0" distL="0" distR="0" wp14:anchorId="6EEEED78" wp14:editId="41ED7F10">
            <wp:extent cx="4171849" cy="4371975"/>
            <wp:effectExtent l="0" t="0" r="635" b="0"/>
            <wp:docPr id="1868022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955" cy="43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6F7D" w14:textId="76E14B4B" w:rsidR="00C33CF2" w:rsidRDefault="00C33CF2" w:rsidP="00C33CF2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F63FD">
        <w:rPr>
          <w:noProof/>
        </w:rPr>
        <w:t>3</w:t>
      </w:r>
      <w:r>
        <w:fldChar w:fldCharType="end"/>
      </w:r>
      <w:r>
        <w:t xml:space="preserve"> – Predição incorreta com </w:t>
      </w:r>
      <w:r>
        <w:t>0.20 de limiar de confiança</w:t>
      </w:r>
    </w:p>
    <w:p w14:paraId="2EAADAD8" w14:textId="77777777" w:rsidR="00C33CF2" w:rsidRDefault="00C33CF2" w:rsidP="00C33CF2"/>
    <w:p w14:paraId="6C9711D6" w14:textId="77777777" w:rsidR="00CF63FD" w:rsidRDefault="00CF63FD" w:rsidP="00C33CF2"/>
    <w:p w14:paraId="273B8742" w14:textId="77777777" w:rsidR="00CF63FD" w:rsidRDefault="00CF63FD" w:rsidP="00CF63FD">
      <w:pPr>
        <w:keepNext/>
        <w:jc w:val="center"/>
      </w:pPr>
      <w:r w:rsidRPr="00CF63FD">
        <w:rPr>
          <w:noProof/>
        </w:rPr>
        <w:drawing>
          <wp:inline distT="0" distB="0" distL="0" distR="0" wp14:anchorId="2C70755F" wp14:editId="7CB78EFD">
            <wp:extent cx="4524375" cy="2850351"/>
            <wp:effectExtent l="0" t="0" r="0" b="7620"/>
            <wp:docPr id="962616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522" cy="285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D54F" w14:textId="7475DD2C" w:rsidR="00C33CF2" w:rsidRDefault="00CF63FD" w:rsidP="00CF63F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Predição correta com 0.20 de limiar de confiança</w:t>
      </w:r>
    </w:p>
    <w:p w14:paraId="601D6957" w14:textId="77777777" w:rsidR="00CF63FD" w:rsidRDefault="00CF63FD" w:rsidP="00CF63FD"/>
    <w:p w14:paraId="340030A0" w14:textId="77777777" w:rsidR="00CF63FD" w:rsidRDefault="00CF63FD" w:rsidP="00CF63FD">
      <w:pPr>
        <w:keepNext/>
        <w:jc w:val="center"/>
      </w:pPr>
      <w:r w:rsidRPr="00CF63FD">
        <w:rPr>
          <w:noProof/>
        </w:rPr>
        <w:lastRenderedPageBreak/>
        <w:drawing>
          <wp:inline distT="0" distB="0" distL="0" distR="0" wp14:anchorId="6848093B" wp14:editId="530A99E7">
            <wp:extent cx="3438525" cy="3699019"/>
            <wp:effectExtent l="0" t="0" r="0" b="0"/>
            <wp:docPr id="96819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700" cy="37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CF01" w14:textId="2F418B2A" w:rsidR="00CF63FD" w:rsidRDefault="00CF63FD" w:rsidP="00CF63F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B92424">
        <w:t>Predição correta com 0.20 de limiar de confiança</w:t>
      </w:r>
    </w:p>
    <w:p w14:paraId="5A20AC90" w14:textId="77777777" w:rsidR="00CF63FD" w:rsidRDefault="00CF63FD" w:rsidP="00CF63FD"/>
    <w:p w14:paraId="64EE668A" w14:textId="77777777" w:rsidR="00CF63FD" w:rsidRDefault="00CF63FD" w:rsidP="00CF63FD">
      <w:pPr>
        <w:keepNext/>
        <w:jc w:val="center"/>
      </w:pPr>
      <w:r w:rsidRPr="00CF63FD">
        <w:rPr>
          <w:noProof/>
        </w:rPr>
        <w:drawing>
          <wp:inline distT="0" distB="0" distL="0" distR="0" wp14:anchorId="2B6D7485" wp14:editId="2D67F2EF">
            <wp:extent cx="3848268" cy="3981450"/>
            <wp:effectExtent l="0" t="0" r="0" b="0"/>
            <wp:docPr id="1904194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409" cy="39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F797" w14:textId="12AA2F64" w:rsidR="00CF63FD" w:rsidRDefault="00CF63FD" w:rsidP="00CF63F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174783">
        <w:t xml:space="preserve">Predição </w:t>
      </w:r>
      <w:r>
        <w:t>incorreta</w:t>
      </w:r>
      <w:r w:rsidRPr="00174783">
        <w:t xml:space="preserve"> com 0.</w:t>
      </w:r>
      <w:r>
        <w:t>1</w:t>
      </w:r>
      <w:r w:rsidRPr="00174783">
        <w:t>0 de limiar de confiança</w:t>
      </w:r>
    </w:p>
    <w:p w14:paraId="5D36E9A5" w14:textId="77777777" w:rsidR="00CF63FD" w:rsidRDefault="00CF63FD" w:rsidP="00CF63FD"/>
    <w:p w14:paraId="34B5555B" w14:textId="77777777" w:rsidR="00CF63FD" w:rsidRDefault="00CF63FD" w:rsidP="00CF63FD">
      <w:pPr>
        <w:keepNext/>
        <w:jc w:val="center"/>
      </w:pPr>
      <w:r w:rsidRPr="00CF63FD">
        <w:rPr>
          <w:noProof/>
        </w:rPr>
        <w:drawing>
          <wp:inline distT="0" distB="0" distL="0" distR="0" wp14:anchorId="7155A559" wp14:editId="2751C999">
            <wp:extent cx="4562475" cy="3343894"/>
            <wp:effectExtent l="0" t="0" r="0" b="9525"/>
            <wp:docPr id="108429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314" cy="335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7D9A" w14:textId="41D7CAC5" w:rsidR="00CF63FD" w:rsidRDefault="00CF63FD" w:rsidP="00CF63F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Falha na predição com 0.10 de limiar de confiança</w:t>
      </w:r>
    </w:p>
    <w:p w14:paraId="15F3547B" w14:textId="77777777" w:rsidR="00CF63FD" w:rsidRDefault="00CF63FD" w:rsidP="00CF63FD"/>
    <w:p w14:paraId="46DAB81D" w14:textId="77777777" w:rsidR="00407730" w:rsidRDefault="00407730" w:rsidP="00CF63FD"/>
    <w:p w14:paraId="7C9526DF" w14:textId="77777777" w:rsidR="00CF63FD" w:rsidRDefault="00CF63FD" w:rsidP="00CF63FD">
      <w:pPr>
        <w:keepNext/>
        <w:jc w:val="center"/>
      </w:pPr>
      <w:r w:rsidRPr="00CF63FD">
        <w:rPr>
          <w:noProof/>
        </w:rPr>
        <w:drawing>
          <wp:inline distT="0" distB="0" distL="0" distR="0" wp14:anchorId="2EADA4DE" wp14:editId="40D2B5B4">
            <wp:extent cx="4906240" cy="3609975"/>
            <wp:effectExtent l="0" t="0" r="8890" b="0"/>
            <wp:docPr id="1464760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323" cy="361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393F" w14:textId="2A980911" w:rsidR="00CF63FD" w:rsidRDefault="00CF63FD" w:rsidP="00CF63FD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Predição correta com 0.50 de limiar de confiança</w:t>
      </w:r>
    </w:p>
    <w:p w14:paraId="1CA5CE78" w14:textId="77777777" w:rsidR="00CF63FD" w:rsidRPr="00CF63FD" w:rsidRDefault="00CF63FD" w:rsidP="00CF63FD"/>
    <w:p w14:paraId="644CD488" w14:textId="14AF7BCC" w:rsidR="00407730" w:rsidRDefault="0026176D" w:rsidP="00471C5C">
      <w:pPr>
        <w:pStyle w:val="Heading1"/>
      </w:pPr>
      <w:r>
        <w:lastRenderedPageBreak/>
        <w:t>Arquivos para Teste do Modelo</w:t>
      </w:r>
    </w:p>
    <w:p w14:paraId="7A1A073C" w14:textId="3A3EF39C" w:rsidR="00471C5C" w:rsidRDefault="00471C5C" w:rsidP="00407730">
      <w:hyperlink r:id="rId20" w:history="1">
        <w:r w:rsidRPr="008F6B75">
          <w:rPr>
            <w:rStyle w:val="Hyperlink"/>
          </w:rPr>
          <w:t>https://github.com/gusaranha/visao-comp-ia.git</w:t>
        </w:r>
      </w:hyperlink>
    </w:p>
    <w:p w14:paraId="7542E096" w14:textId="77777777" w:rsidR="00471C5C" w:rsidRPr="00407730" w:rsidRDefault="00471C5C" w:rsidP="00407730"/>
    <w:sectPr w:rsidR="00471C5C" w:rsidRPr="00407730" w:rsidSect="00855982">
      <w:footerReference w:type="default" r:id="rId21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F765" w14:textId="77777777" w:rsidR="00061618" w:rsidRDefault="00061618" w:rsidP="00855982">
      <w:pPr>
        <w:spacing w:after="0" w:line="240" w:lineRule="auto"/>
      </w:pPr>
      <w:r>
        <w:separator/>
      </w:r>
    </w:p>
  </w:endnote>
  <w:endnote w:type="continuationSeparator" w:id="0">
    <w:p w14:paraId="244230AB" w14:textId="77777777" w:rsidR="00061618" w:rsidRDefault="0006161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B31D01" w14:textId="77777777" w:rsidR="00855982" w:rsidRDefault="00855982">
        <w:pPr>
          <w:pStyle w:val="Footer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D1749B">
          <w:rPr>
            <w:noProof/>
            <w:lang w:val="pt-BR" w:bidi="pt-BR"/>
          </w:rPr>
          <w:t>1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5A046" w14:textId="77777777" w:rsidR="00061618" w:rsidRDefault="00061618" w:rsidP="00855982">
      <w:pPr>
        <w:spacing w:after="0" w:line="240" w:lineRule="auto"/>
      </w:pPr>
      <w:r>
        <w:separator/>
      </w:r>
    </w:p>
  </w:footnote>
  <w:footnote w:type="continuationSeparator" w:id="0">
    <w:p w14:paraId="35ED8E37" w14:textId="77777777" w:rsidR="00061618" w:rsidRDefault="0006161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B215097"/>
    <w:multiLevelType w:val="hybridMultilevel"/>
    <w:tmpl w:val="11AA0B8C"/>
    <w:lvl w:ilvl="0" w:tplc="0416001B">
      <w:start w:val="1"/>
      <w:numFmt w:val="lowerRoman"/>
      <w:lvlText w:val="%1."/>
      <w:lvlJc w:val="righ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2F14BE2"/>
    <w:multiLevelType w:val="hybridMultilevel"/>
    <w:tmpl w:val="E3362F1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04A33C7"/>
    <w:multiLevelType w:val="hybridMultilevel"/>
    <w:tmpl w:val="30489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830554">
    <w:abstractNumId w:val="14"/>
  </w:num>
  <w:num w:numId="2" w16cid:durableId="18983908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5009527">
    <w:abstractNumId w:val="14"/>
  </w:num>
  <w:num w:numId="4" w16cid:durableId="1252398356">
    <w:abstractNumId w:val="14"/>
  </w:num>
  <w:num w:numId="5" w16cid:durableId="504787784">
    <w:abstractNumId w:val="14"/>
  </w:num>
  <w:num w:numId="6" w16cid:durableId="138881809">
    <w:abstractNumId w:val="14"/>
  </w:num>
  <w:num w:numId="7" w16cid:durableId="1583182115">
    <w:abstractNumId w:val="14"/>
  </w:num>
  <w:num w:numId="8" w16cid:durableId="1828664349">
    <w:abstractNumId w:val="14"/>
  </w:num>
  <w:num w:numId="9" w16cid:durableId="260068757">
    <w:abstractNumId w:val="14"/>
  </w:num>
  <w:num w:numId="10" w16cid:durableId="382482851">
    <w:abstractNumId w:val="14"/>
  </w:num>
  <w:num w:numId="11" w16cid:durableId="1365134278">
    <w:abstractNumId w:val="14"/>
  </w:num>
  <w:num w:numId="12" w16cid:durableId="1057513296">
    <w:abstractNumId w:val="14"/>
  </w:num>
  <w:num w:numId="13" w16cid:durableId="1681155494">
    <w:abstractNumId w:val="10"/>
  </w:num>
  <w:num w:numId="14" w16cid:durableId="1550724446">
    <w:abstractNumId w:val="19"/>
  </w:num>
  <w:num w:numId="15" w16cid:durableId="739055655">
    <w:abstractNumId w:val="11"/>
  </w:num>
  <w:num w:numId="16" w16cid:durableId="286396213">
    <w:abstractNumId w:val="12"/>
  </w:num>
  <w:num w:numId="17" w16cid:durableId="533464652">
    <w:abstractNumId w:val="9"/>
  </w:num>
  <w:num w:numId="18" w16cid:durableId="1317805543">
    <w:abstractNumId w:val="7"/>
  </w:num>
  <w:num w:numId="19" w16cid:durableId="936407682">
    <w:abstractNumId w:val="6"/>
  </w:num>
  <w:num w:numId="20" w16cid:durableId="963193999">
    <w:abstractNumId w:val="5"/>
  </w:num>
  <w:num w:numId="21" w16cid:durableId="602303514">
    <w:abstractNumId w:val="4"/>
  </w:num>
  <w:num w:numId="22" w16cid:durableId="1508982507">
    <w:abstractNumId w:val="8"/>
  </w:num>
  <w:num w:numId="23" w16cid:durableId="1317228196">
    <w:abstractNumId w:val="3"/>
  </w:num>
  <w:num w:numId="24" w16cid:durableId="1398355296">
    <w:abstractNumId w:val="2"/>
  </w:num>
  <w:num w:numId="25" w16cid:durableId="575824437">
    <w:abstractNumId w:val="1"/>
  </w:num>
  <w:num w:numId="26" w16cid:durableId="1136263563">
    <w:abstractNumId w:val="0"/>
  </w:num>
  <w:num w:numId="27" w16cid:durableId="191774488">
    <w:abstractNumId w:val="13"/>
  </w:num>
  <w:num w:numId="28" w16cid:durableId="711224088">
    <w:abstractNumId w:val="15"/>
  </w:num>
  <w:num w:numId="29" w16cid:durableId="1912961859">
    <w:abstractNumId w:val="17"/>
  </w:num>
  <w:num w:numId="30" w16cid:durableId="219295932">
    <w:abstractNumId w:val="20"/>
  </w:num>
  <w:num w:numId="31" w16cid:durableId="1095638852">
    <w:abstractNumId w:val="16"/>
  </w:num>
  <w:num w:numId="32" w16cid:durableId="2859631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D"/>
    <w:rsid w:val="00016926"/>
    <w:rsid w:val="00061618"/>
    <w:rsid w:val="001A4325"/>
    <w:rsid w:val="001D4362"/>
    <w:rsid w:val="00232066"/>
    <w:rsid w:val="0026176D"/>
    <w:rsid w:val="00407730"/>
    <w:rsid w:val="00440B62"/>
    <w:rsid w:val="00471C5C"/>
    <w:rsid w:val="007833A7"/>
    <w:rsid w:val="007A4EEF"/>
    <w:rsid w:val="00855982"/>
    <w:rsid w:val="009A1F69"/>
    <w:rsid w:val="00A10484"/>
    <w:rsid w:val="00AD5AC8"/>
    <w:rsid w:val="00BD5F7D"/>
    <w:rsid w:val="00C33CF2"/>
    <w:rsid w:val="00CD7907"/>
    <w:rsid w:val="00CF63FD"/>
    <w:rsid w:val="00D1749B"/>
    <w:rsid w:val="00E4181A"/>
    <w:rsid w:val="00E72921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00AC"/>
  <w15:chartTrackingRefBased/>
  <w15:docId w15:val="{B3D0132F-AEDC-45AC-B08C-538E61D5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76D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leGrid">
    <w:name w:val="Table Grid"/>
    <w:basedOn w:val="TableNormal"/>
    <w:uiPriority w:val="39"/>
    <w:rsid w:val="00232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E7292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A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gusaranha/visao-comp-ia.gi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P@0.50:0.95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mailto:mAP@0.50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sta\AppData\Roaming\Microsoft\Templates\Design%20do%20relat&#243;rio%20(em%20branco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do relatório (em branco).dotx</Template>
  <TotalTime>115</TotalTime>
  <Pages>7</Pages>
  <Words>496</Words>
  <Characters>2612</Characters>
  <Application>Microsoft Office Word</Application>
  <DocSecurity>0</DocSecurity>
  <Lines>54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Aranha</dc:creator>
  <cp:lastModifiedBy>Gustavo Aranha</cp:lastModifiedBy>
  <cp:revision>4</cp:revision>
  <dcterms:created xsi:type="dcterms:W3CDTF">2026-04-26T11:14:00Z</dcterms:created>
  <dcterms:modified xsi:type="dcterms:W3CDTF">2026-04-26T13:09:00Z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